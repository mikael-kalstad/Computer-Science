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413C" w:rsidRPr="00CF0796" w:rsidRDefault="005E79D3">
      <w:pPr>
        <w:pStyle w:val="Bilde"/>
      </w:pPr>
      <w:r>
        <w:rPr>
          <w:noProof/>
        </w:rPr>
        <w:drawing>
          <wp:inline distT="0" distB="0" distL="0" distR="0">
            <wp:extent cx="5972064" cy="2959268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1003_100803.jpg"/>
                    <pic:cNvPicPr/>
                  </pic:nvPicPr>
                  <pic:blipFill rotWithShape="1">
                    <a:blip r:embed="rId8"/>
                    <a:srcRect l="10119" t="40210" r="22004"/>
                    <a:stretch/>
                  </pic:blipFill>
                  <pic:spPr bwMode="auto">
                    <a:xfrm>
                      <a:off x="0" y="0"/>
                      <a:ext cx="5984786" cy="2965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8F6" w:rsidRPr="005B5186" w:rsidRDefault="005B2045" w:rsidP="00D5413C">
      <w:pPr>
        <w:pStyle w:val="Tittel"/>
        <w:rPr>
          <w:lang w:val="en-US"/>
        </w:rPr>
      </w:pPr>
      <w:r w:rsidRPr="005B5186">
        <w:rPr>
          <w:lang w:val="en-US"/>
        </w:rPr>
        <w:t xml:space="preserve">Rapport </w:t>
      </w:r>
    </w:p>
    <w:p w:rsidR="001638F6" w:rsidRPr="005B5186" w:rsidRDefault="005B2045" w:rsidP="00D5413C">
      <w:pPr>
        <w:pStyle w:val="Undertittel"/>
        <w:rPr>
          <w:lang w:val="en-US"/>
        </w:rPr>
      </w:pPr>
      <w:r w:rsidRPr="005B5186">
        <w:rPr>
          <w:lang w:val="en-US"/>
        </w:rPr>
        <w:t>IDI-Rally lego Team 3</w:t>
      </w:r>
    </w:p>
    <w:p w:rsidR="005B5186" w:rsidRDefault="005B2045" w:rsidP="003422FF">
      <w:pPr>
        <w:pStyle w:val="Kontaktinformasjon"/>
        <w:rPr>
          <w:lang w:bidi="nb-NO"/>
        </w:rPr>
      </w:pPr>
      <w:r>
        <w:t>Mikael Kalstad, Bård Hestmark, Henrik Tronstad, William Dalheim</w:t>
      </w:r>
      <w:r w:rsidR="005B5186">
        <w:rPr>
          <w:lang w:bidi="nb-NO"/>
        </w:rPr>
        <w:t>, Didrik Ring</w:t>
      </w:r>
    </w:p>
    <w:p w:rsidR="003422FF" w:rsidRPr="00CF0796" w:rsidRDefault="005B2045" w:rsidP="003422FF">
      <w:pPr>
        <w:pStyle w:val="Kontaktinformasjon"/>
      </w:pPr>
      <w:r>
        <w:rPr>
          <w:lang w:bidi="nb-NO"/>
        </w:rPr>
        <w:t xml:space="preserve"> </w:t>
      </w:r>
      <w:r>
        <w:fldChar w:fldCharType="begin"/>
      </w:r>
      <w:r>
        <w:instrText xml:space="preserve"> TIME \@ "dd.MM.yyyy" </w:instrText>
      </w:r>
      <w:r>
        <w:fldChar w:fldCharType="separate"/>
      </w:r>
      <w:r w:rsidR="005B5186">
        <w:rPr>
          <w:noProof/>
        </w:rPr>
        <w:t>01.10.2018</w:t>
      </w:r>
      <w:r>
        <w:fldChar w:fldCharType="end"/>
      </w:r>
      <w:r w:rsidR="003422FF" w:rsidRPr="00CF0796">
        <w:rPr>
          <w:lang w:bidi="nb-NO"/>
        </w:rPr>
        <w:br w:type="page"/>
      </w:r>
    </w:p>
    <w:sdt>
      <w:sdtPr>
        <w:rPr>
          <w:rFonts w:asciiTheme="minorHAnsi" w:eastAsiaTheme="minorEastAsia" w:hAnsiTheme="minorHAnsi" w:cstheme="minorBidi"/>
          <w:color w:val="4D322D" w:themeColor="text2"/>
          <w:sz w:val="22"/>
          <w:szCs w:val="22"/>
        </w:rPr>
        <w:id w:val="5942070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47146" w:rsidRDefault="00F47146">
          <w:pPr>
            <w:pStyle w:val="Overskriftforinnholdsfortegnelse"/>
          </w:pPr>
          <w:r>
            <w:t>Innhold</w:t>
          </w:r>
        </w:p>
        <w:p w:rsidR="00DF043C" w:rsidRPr="00DF043C" w:rsidRDefault="00DF043C" w:rsidP="00DF043C"/>
        <w:p w:rsidR="0057194D" w:rsidRDefault="00F47146">
          <w:pPr>
            <w:pStyle w:val="INNH1"/>
            <w:tabs>
              <w:tab w:val="right" w:leader="dot" w:pos="8608"/>
            </w:tabs>
            <w:rPr>
              <w:noProof/>
              <w:color w:val="auto"/>
              <w:lang w:eastAsia="nb-NO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25721073" w:history="1">
            <w:r w:rsidR="0057194D" w:rsidRPr="00972FF7">
              <w:rPr>
                <w:rStyle w:val="Hyperkobling"/>
                <w:noProof/>
              </w:rPr>
              <w:t>Del 1. Rolle og arbeidsfordeling</w:t>
            </w:r>
            <w:r w:rsidR="0057194D">
              <w:rPr>
                <w:noProof/>
                <w:webHidden/>
              </w:rPr>
              <w:tab/>
            </w:r>
            <w:r w:rsidR="0057194D">
              <w:rPr>
                <w:noProof/>
                <w:webHidden/>
              </w:rPr>
              <w:fldChar w:fldCharType="begin"/>
            </w:r>
            <w:r w:rsidR="0057194D">
              <w:rPr>
                <w:noProof/>
                <w:webHidden/>
              </w:rPr>
              <w:instrText xml:space="preserve"> PAGEREF _Toc525721073 \h </w:instrText>
            </w:r>
            <w:r w:rsidR="0057194D">
              <w:rPr>
                <w:noProof/>
                <w:webHidden/>
              </w:rPr>
            </w:r>
            <w:r w:rsidR="0057194D">
              <w:rPr>
                <w:noProof/>
                <w:webHidden/>
              </w:rPr>
              <w:fldChar w:fldCharType="separate"/>
            </w:r>
            <w:r w:rsidR="0057194D">
              <w:rPr>
                <w:noProof/>
                <w:webHidden/>
              </w:rPr>
              <w:t>2</w:t>
            </w:r>
            <w:r w:rsidR="0057194D">
              <w:rPr>
                <w:noProof/>
                <w:webHidden/>
              </w:rPr>
              <w:fldChar w:fldCharType="end"/>
            </w:r>
          </w:hyperlink>
        </w:p>
        <w:p w:rsidR="0057194D" w:rsidRDefault="00B05A62">
          <w:pPr>
            <w:pStyle w:val="INNH1"/>
            <w:tabs>
              <w:tab w:val="right" w:leader="dot" w:pos="8608"/>
            </w:tabs>
            <w:rPr>
              <w:noProof/>
              <w:color w:val="auto"/>
              <w:lang w:eastAsia="nb-NO"/>
            </w:rPr>
          </w:pPr>
          <w:hyperlink w:anchor="_Toc525721074" w:history="1">
            <w:r w:rsidR="0057194D" w:rsidRPr="00972FF7">
              <w:rPr>
                <w:rStyle w:val="Hyperkobling"/>
                <w:noProof/>
              </w:rPr>
              <w:t>Del 2. Problemstillinger og løsninger</w:t>
            </w:r>
            <w:r w:rsidR="0057194D">
              <w:rPr>
                <w:noProof/>
                <w:webHidden/>
              </w:rPr>
              <w:tab/>
            </w:r>
            <w:r w:rsidR="0057194D">
              <w:rPr>
                <w:noProof/>
                <w:webHidden/>
              </w:rPr>
              <w:fldChar w:fldCharType="begin"/>
            </w:r>
            <w:r w:rsidR="0057194D">
              <w:rPr>
                <w:noProof/>
                <w:webHidden/>
              </w:rPr>
              <w:instrText xml:space="preserve"> PAGEREF _Toc525721074 \h </w:instrText>
            </w:r>
            <w:r w:rsidR="0057194D">
              <w:rPr>
                <w:noProof/>
                <w:webHidden/>
              </w:rPr>
            </w:r>
            <w:r w:rsidR="0057194D">
              <w:rPr>
                <w:noProof/>
                <w:webHidden/>
              </w:rPr>
              <w:fldChar w:fldCharType="separate"/>
            </w:r>
            <w:r w:rsidR="0057194D">
              <w:rPr>
                <w:noProof/>
                <w:webHidden/>
              </w:rPr>
              <w:t>3</w:t>
            </w:r>
            <w:r w:rsidR="0057194D">
              <w:rPr>
                <w:noProof/>
                <w:webHidden/>
              </w:rPr>
              <w:fldChar w:fldCharType="end"/>
            </w:r>
          </w:hyperlink>
        </w:p>
        <w:p w:rsidR="0057194D" w:rsidRDefault="00B05A62">
          <w:pPr>
            <w:pStyle w:val="INNH1"/>
            <w:tabs>
              <w:tab w:val="right" w:leader="dot" w:pos="8608"/>
            </w:tabs>
            <w:rPr>
              <w:noProof/>
              <w:color w:val="auto"/>
              <w:lang w:eastAsia="nb-NO"/>
            </w:rPr>
          </w:pPr>
          <w:hyperlink w:anchor="_Toc525721075" w:history="1">
            <w:r w:rsidR="0057194D" w:rsidRPr="00972FF7">
              <w:rPr>
                <w:rStyle w:val="Hyperkobling"/>
                <w:noProof/>
              </w:rPr>
              <w:t>Del 3. Klassediagram for egenutviklet kode</w:t>
            </w:r>
            <w:r w:rsidR="0057194D">
              <w:rPr>
                <w:noProof/>
                <w:webHidden/>
              </w:rPr>
              <w:tab/>
            </w:r>
            <w:r w:rsidR="0057194D">
              <w:rPr>
                <w:noProof/>
                <w:webHidden/>
              </w:rPr>
              <w:fldChar w:fldCharType="begin"/>
            </w:r>
            <w:r w:rsidR="0057194D">
              <w:rPr>
                <w:noProof/>
                <w:webHidden/>
              </w:rPr>
              <w:instrText xml:space="preserve"> PAGEREF _Toc525721075 \h </w:instrText>
            </w:r>
            <w:r w:rsidR="0057194D">
              <w:rPr>
                <w:noProof/>
                <w:webHidden/>
              </w:rPr>
            </w:r>
            <w:r w:rsidR="0057194D">
              <w:rPr>
                <w:noProof/>
                <w:webHidden/>
              </w:rPr>
              <w:fldChar w:fldCharType="separate"/>
            </w:r>
            <w:r w:rsidR="0057194D">
              <w:rPr>
                <w:noProof/>
                <w:webHidden/>
              </w:rPr>
              <w:t>4</w:t>
            </w:r>
            <w:r w:rsidR="0057194D">
              <w:rPr>
                <w:noProof/>
                <w:webHidden/>
              </w:rPr>
              <w:fldChar w:fldCharType="end"/>
            </w:r>
          </w:hyperlink>
        </w:p>
        <w:p w:rsidR="0057194D" w:rsidRDefault="00B05A62">
          <w:pPr>
            <w:pStyle w:val="INNH1"/>
            <w:tabs>
              <w:tab w:val="right" w:leader="dot" w:pos="8608"/>
            </w:tabs>
            <w:rPr>
              <w:noProof/>
              <w:color w:val="auto"/>
              <w:lang w:eastAsia="nb-NO"/>
            </w:rPr>
          </w:pPr>
          <w:hyperlink w:anchor="_Toc525721076" w:history="1">
            <w:r w:rsidR="0057194D" w:rsidRPr="00972FF7">
              <w:rPr>
                <w:rStyle w:val="Hyperkobling"/>
                <w:noProof/>
              </w:rPr>
              <w:t>Del 4. Programkode i Java</w:t>
            </w:r>
            <w:r w:rsidR="0057194D">
              <w:rPr>
                <w:noProof/>
                <w:webHidden/>
              </w:rPr>
              <w:tab/>
            </w:r>
            <w:r w:rsidR="0057194D">
              <w:rPr>
                <w:noProof/>
                <w:webHidden/>
              </w:rPr>
              <w:fldChar w:fldCharType="begin"/>
            </w:r>
            <w:r w:rsidR="0057194D">
              <w:rPr>
                <w:noProof/>
                <w:webHidden/>
              </w:rPr>
              <w:instrText xml:space="preserve"> PAGEREF _Toc525721076 \h </w:instrText>
            </w:r>
            <w:r w:rsidR="0057194D">
              <w:rPr>
                <w:noProof/>
                <w:webHidden/>
              </w:rPr>
            </w:r>
            <w:r w:rsidR="0057194D">
              <w:rPr>
                <w:noProof/>
                <w:webHidden/>
              </w:rPr>
              <w:fldChar w:fldCharType="separate"/>
            </w:r>
            <w:r w:rsidR="0057194D">
              <w:rPr>
                <w:noProof/>
                <w:webHidden/>
              </w:rPr>
              <w:t>5</w:t>
            </w:r>
            <w:r w:rsidR="0057194D">
              <w:rPr>
                <w:noProof/>
                <w:webHidden/>
              </w:rPr>
              <w:fldChar w:fldCharType="end"/>
            </w:r>
          </w:hyperlink>
        </w:p>
        <w:p w:rsidR="0057194D" w:rsidRDefault="00B05A62">
          <w:pPr>
            <w:pStyle w:val="INNH1"/>
            <w:tabs>
              <w:tab w:val="right" w:leader="dot" w:pos="8608"/>
            </w:tabs>
            <w:rPr>
              <w:noProof/>
              <w:color w:val="auto"/>
              <w:lang w:eastAsia="nb-NO"/>
            </w:rPr>
          </w:pPr>
          <w:hyperlink w:anchor="_Toc525721077" w:history="1">
            <w:r w:rsidR="0057194D" w:rsidRPr="00972FF7">
              <w:rPr>
                <w:rStyle w:val="Hyperkobling"/>
                <w:noProof/>
              </w:rPr>
              <w:t>Del 5. Oppsummering</w:t>
            </w:r>
            <w:r w:rsidR="0057194D">
              <w:rPr>
                <w:noProof/>
                <w:webHidden/>
              </w:rPr>
              <w:tab/>
            </w:r>
            <w:r w:rsidR="0057194D">
              <w:rPr>
                <w:noProof/>
                <w:webHidden/>
              </w:rPr>
              <w:fldChar w:fldCharType="begin"/>
            </w:r>
            <w:r w:rsidR="0057194D">
              <w:rPr>
                <w:noProof/>
                <w:webHidden/>
              </w:rPr>
              <w:instrText xml:space="preserve"> PAGEREF _Toc525721077 \h </w:instrText>
            </w:r>
            <w:r w:rsidR="0057194D">
              <w:rPr>
                <w:noProof/>
                <w:webHidden/>
              </w:rPr>
            </w:r>
            <w:r w:rsidR="0057194D">
              <w:rPr>
                <w:noProof/>
                <w:webHidden/>
              </w:rPr>
              <w:fldChar w:fldCharType="separate"/>
            </w:r>
            <w:r w:rsidR="0057194D">
              <w:rPr>
                <w:noProof/>
                <w:webHidden/>
              </w:rPr>
              <w:t>6</w:t>
            </w:r>
            <w:r w:rsidR="0057194D">
              <w:rPr>
                <w:noProof/>
                <w:webHidden/>
              </w:rPr>
              <w:fldChar w:fldCharType="end"/>
            </w:r>
          </w:hyperlink>
        </w:p>
        <w:p w:rsidR="00F47146" w:rsidRDefault="00F47146">
          <w:r>
            <w:rPr>
              <w:b/>
              <w:bCs/>
            </w:rPr>
            <w:fldChar w:fldCharType="end"/>
          </w:r>
        </w:p>
      </w:sdtContent>
    </w:sdt>
    <w:p w:rsidR="00F47146" w:rsidRDefault="00F47146">
      <w:pPr>
        <w:pStyle w:val="Overskrift1"/>
      </w:pPr>
    </w:p>
    <w:p w:rsidR="00F47146" w:rsidRDefault="00F47146">
      <w:pPr>
        <w:pStyle w:val="Overskrift1"/>
      </w:pPr>
    </w:p>
    <w:p w:rsidR="00F47146" w:rsidRDefault="00F47146">
      <w:pPr>
        <w:pStyle w:val="Overskrift1"/>
      </w:pPr>
    </w:p>
    <w:p w:rsidR="00F47146" w:rsidRDefault="00F47146">
      <w:pPr>
        <w:pStyle w:val="Overskrift1"/>
      </w:pPr>
      <w:bookmarkStart w:id="0" w:name="_GoBack"/>
      <w:bookmarkEnd w:id="0"/>
    </w:p>
    <w:p w:rsidR="00F47146" w:rsidRDefault="00F47146">
      <w:pPr>
        <w:pStyle w:val="Overskrift1"/>
      </w:pPr>
    </w:p>
    <w:p w:rsidR="00F47146" w:rsidRDefault="00F47146">
      <w:pPr>
        <w:pStyle w:val="Overskrift1"/>
      </w:pPr>
    </w:p>
    <w:p w:rsidR="00F47146" w:rsidRDefault="00F47146">
      <w:pPr>
        <w:pStyle w:val="Overskrift1"/>
      </w:pPr>
    </w:p>
    <w:p w:rsidR="00F47146" w:rsidRDefault="00F47146" w:rsidP="00F47146"/>
    <w:p w:rsidR="00F47146" w:rsidRDefault="00F47146" w:rsidP="00F47146"/>
    <w:p w:rsidR="00F47146" w:rsidRDefault="00F47146" w:rsidP="00F47146"/>
    <w:p w:rsidR="00F47146" w:rsidRDefault="00F47146" w:rsidP="00F47146"/>
    <w:p w:rsidR="00F47146" w:rsidRDefault="00F47146" w:rsidP="00F47146"/>
    <w:p w:rsidR="00F47146" w:rsidRDefault="00F47146" w:rsidP="00F47146"/>
    <w:p w:rsidR="00F47146" w:rsidRDefault="00F47146" w:rsidP="00F47146"/>
    <w:p w:rsidR="00F47146" w:rsidRPr="00F47146" w:rsidRDefault="00F47146" w:rsidP="00F47146"/>
    <w:p w:rsidR="001638F6" w:rsidRDefault="005B2045">
      <w:pPr>
        <w:pStyle w:val="Overskrift1"/>
      </w:pPr>
      <w:bookmarkStart w:id="1" w:name="_Toc525721073"/>
      <w:r>
        <w:t>Del 1. Rolle og arbeidsfordeling</w:t>
      </w:r>
      <w:bookmarkEnd w:id="1"/>
    </w:p>
    <w:p w:rsidR="005B2045" w:rsidRDefault="005B2045" w:rsidP="005B2045"/>
    <w:p w:rsidR="005B2045" w:rsidRDefault="005B2045" w:rsidP="005B2045">
      <w:r>
        <w:t>Vi har brukt de generelle rollene som ble bestemt i arbeidskontrakten som teamet lagde i starten av prosjektarbeidet. I arbeidskontrakten står det teamleder skal fordele arbeidsoppgavene på de ulike team-medlemmene. Slik var vår fordeling under prosjektet:</w:t>
      </w:r>
    </w:p>
    <w:p w:rsidR="005B2045" w:rsidRDefault="005B2045" w:rsidP="005B2045">
      <w:pPr>
        <w:rPr>
          <w:i/>
        </w:rPr>
      </w:pPr>
      <w:r w:rsidRPr="005B2045">
        <w:rPr>
          <w:i/>
        </w:rPr>
        <w:t>Navnene under på hver av de ulike arbeidsoppgavene hadde hovedansvaret for at de</w:t>
      </w:r>
      <w:r>
        <w:rPr>
          <w:i/>
        </w:rPr>
        <w:t xml:space="preserve">nne oppgaven </w:t>
      </w:r>
      <w:r w:rsidRPr="005B2045">
        <w:rPr>
          <w:i/>
        </w:rPr>
        <w:t xml:space="preserve">ble utført. Alle arbeidsoppgavene var gjennomført som et team-arbeid, derfor har alle bidratt til alle de ulike delene, til tross for at hver har kun navnet på noen. </w:t>
      </w:r>
    </w:p>
    <w:p w:rsidR="005B2045" w:rsidRPr="005B2045" w:rsidRDefault="005B2045" w:rsidP="005B2045">
      <w:pPr>
        <w:rPr>
          <w:i/>
        </w:rPr>
      </w:pPr>
    </w:p>
    <w:p w:rsidR="005B2045" w:rsidRPr="005B2045" w:rsidRDefault="005B2045" w:rsidP="005B2045">
      <w:pPr>
        <w:rPr>
          <w:u w:val="single"/>
        </w:rPr>
      </w:pPr>
      <w:r w:rsidRPr="005B2045">
        <w:rPr>
          <w:u w:val="single"/>
        </w:rPr>
        <w:t>Programmerer: William Dalheim</w:t>
      </w:r>
    </w:p>
    <w:p w:rsidR="005B2045" w:rsidRDefault="005B2045" w:rsidP="005B2045">
      <w:pPr>
        <w:rPr>
          <w:i/>
        </w:rPr>
      </w:pPr>
      <w:r>
        <w:t xml:space="preserve">William sto hovedsakelig for skrivingen av koden som ble brukt i prosjektet. Grunnen til hvorfor det ble skrevet på William sin datamaskin er beskrevet nærmere i del 2; </w:t>
      </w:r>
      <w:r w:rsidRPr="005B2045">
        <w:rPr>
          <w:i/>
        </w:rPr>
        <w:t>Problemstillinger og løsninger</w:t>
      </w:r>
      <w:r>
        <w:rPr>
          <w:i/>
        </w:rPr>
        <w:t xml:space="preserve">. </w:t>
      </w:r>
    </w:p>
    <w:p w:rsidR="005B2045" w:rsidRPr="005B2045" w:rsidRDefault="005B2045" w:rsidP="005B2045">
      <w:pPr>
        <w:rPr>
          <w:i/>
        </w:rPr>
      </w:pPr>
    </w:p>
    <w:p w:rsidR="005B2045" w:rsidRPr="005B2045" w:rsidRDefault="005B2045" w:rsidP="005B2045">
      <w:pPr>
        <w:rPr>
          <w:u w:val="single"/>
          <w:lang w:val="en-US"/>
        </w:rPr>
      </w:pPr>
      <w:r w:rsidRPr="005B2045">
        <w:rPr>
          <w:u w:val="single"/>
          <w:lang w:val="en-US"/>
        </w:rPr>
        <w:t xml:space="preserve">Bygg/design: Bård Hestmark, William </w:t>
      </w:r>
      <w:proofErr w:type="spellStart"/>
      <w:r w:rsidRPr="005B2045">
        <w:rPr>
          <w:u w:val="single"/>
          <w:lang w:val="en-US"/>
        </w:rPr>
        <w:t>Dalheim</w:t>
      </w:r>
      <w:proofErr w:type="spellEnd"/>
      <w:r w:rsidR="005B5186">
        <w:rPr>
          <w:u w:val="single"/>
          <w:lang w:val="en-US"/>
        </w:rPr>
        <w:t xml:space="preserve">, </w:t>
      </w:r>
      <w:proofErr w:type="spellStart"/>
      <w:r w:rsidR="005B5186">
        <w:rPr>
          <w:u w:val="single"/>
          <w:lang w:val="en-US"/>
        </w:rPr>
        <w:t>Didrik</w:t>
      </w:r>
      <w:proofErr w:type="spellEnd"/>
      <w:r w:rsidR="005B5186">
        <w:rPr>
          <w:u w:val="single"/>
          <w:lang w:val="en-US"/>
        </w:rPr>
        <w:t xml:space="preserve"> Ring</w:t>
      </w:r>
    </w:p>
    <w:p w:rsidR="005B2045" w:rsidRPr="005B2045" w:rsidRDefault="005B2045" w:rsidP="005B2045">
      <w:r w:rsidRPr="005B2045">
        <w:t>De som ikke programmerte e</w:t>
      </w:r>
      <w:r>
        <w:t>ller hadde andre arbeidsoppgaver brukte tiden sin på å designe og bygge lego-modellen.</w:t>
      </w:r>
    </w:p>
    <w:p w:rsidR="005B2045" w:rsidRPr="005B2045" w:rsidRDefault="005B2045" w:rsidP="005B2045"/>
    <w:p w:rsidR="005B2045" w:rsidRPr="005B2045" w:rsidRDefault="005B2045" w:rsidP="005B2045">
      <w:pPr>
        <w:rPr>
          <w:u w:val="single"/>
        </w:rPr>
      </w:pPr>
      <w:r w:rsidRPr="005B2045">
        <w:rPr>
          <w:u w:val="single"/>
        </w:rPr>
        <w:t>Rapportskriving: Mikael Kalstad</w:t>
      </w:r>
    </w:p>
    <w:p w:rsidR="005B2045" w:rsidRPr="005B2045" w:rsidRDefault="005B2045" w:rsidP="005B2045">
      <w:r>
        <w:t>Team-lederen har god oversikt over alle arbeidsoppgavene som måtte gjøres og har derfor god oversikt over prosjektet i sin helhet. Derfor ble denne rapporten skrevet av teamlederen.</w:t>
      </w:r>
    </w:p>
    <w:p w:rsidR="001638F6" w:rsidRDefault="001638F6" w:rsidP="007021DE"/>
    <w:p w:rsidR="005B2045" w:rsidRDefault="005B2045" w:rsidP="007021DE"/>
    <w:p w:rsidR="005B2045" w:rsidRDefault="005B2045" w:rsidP="007021DE"/>
    <w:p w:rsidR="005B2045" w:rsidRDefault="005B2045" w:rsidP="007021DE"/>
    <w:p w:rsidR="005B2045" w:rsidRDefault="005B2045" w:rsidP="007021DE"/>
    <w:p w:rsidR="005B2045" w:rsidRDefault="005B2045" w:rsidP="007021DE"/>
    <w:p w:rsidR="005B2045" w:rsidRDefault="005B2045" w:rsidP="007021DE"/>
    <w:p w:rsidR="005B2045" w:rsidRDefault="005B2045" w:rsidP="007021DE"/>
    <w:p w:rsidR="005B2045" w:rsidRDefault="005B2045" w:rsidP="005B2045">
      <w:pPr>
        <w:pStyle w:val="Overskrift1"/>
      </w:pPr>
      <w:bookmarkStart w:id="2" w:name="_Toc525721074"/>
      <w:r>
        <w:lastRenderedPageBreak/>
        <w:t>Del 2. Problemstillinger og løsninger</w:t>
      </w:r>
      <w:bookmarkEnd w:id="2"/>
    </w:p>
    <w:p w:rsidR="005B2045" w:rsidRDefault="005B2045" w:rsidP="005B2045"/>
    <w:p w:rsidR="005B2045" w:rsidRDefault="005B2045" w:rsidP="005B2045">
      <w:pPr>
        <w:rPr>
          <w:i/>
        </w:rPr>
      </w:pPr>
      <w:r w:rsidRPr="005B2045">
        <w:rPr>
          <w:i/>
        </w:rPr>
        <w:t>Underveis i prosjektet oppsto det flere problemer. Som et team måtte vi bruke tiden godt å finne gode løsninger på disse problemstillingene. Her er noen problemer som vi måtte:</w:t>
      </w:r>
    </w:p>
    <w:p w:rsidR="00DF043C" w:rsidRPr="00DF043C" w:rsidRDefault="00DF043C" w:rsidP="005B2045">
      <w:pPr>
        <w:rPr>
          <w:i/>
        </w:rPr>
      </w:pPr>
    </w:p>
    <w:p w:rsidR="005B2045" w:rsidRPr="005B2045" w:rsidRDefault="005B2045" w:rsidP="005B2045">
      <w:pPr>
        <w:ind w:left="720" w:hanging="720"/>
        <w:rPr>
          <w:u w:val="single"/>
        </w:rPr>
      </w:pPr>
      <w:r w:rsidRPr="005B2045">
        <w:rPr>
          <w:u w:val="single"/>
        </w:rPr>
        <w:t>Kommunikasjons-problem</w:t>
      </w:r>
    </w:p>
    <w:p w:rsidR="005B2045" w:rsidRDefault="005B2045" w:rsidP="007021DE">
      <w:r w:rsidRPr="005B2045">
        <w:rPr>
          <w:b/>
        </w:rPr>
        <w:t>Problem</w:t>
      </w:r>
      <w:r>
        <w:t xml:space="preserve">: PC-ene til flere på teamet ville ikke kommunisere med EV3 brikken.  </w:t>
      </w:r>
    </w:p>
    <w:p w:rsidR="005B2045" w:rsidRDefault="005B2045" w:rsidP="007021DE">
      <w:r w:rsidRPr="005B2045">
        <w:rPr>
          <w:b/>
        </w:rPr>
        <w:t>Løsning</w:t>
      </w:r>
      <w:r>
        <w:t xml:space="preserve">: En på teamet fikk til å kommunisere med EV3 brikken. PC-en til denne personen ble brukt til programmeringen og kommunikasjonen for å overføre filer. </w:t>
      </w:r>
    </w:p>
    <w:p w:rsidR="005B2045" w:rsidRDefault="005B2045" w:rsidP="007021DE">
      <w:r w:rsidRPr="005B2045">
        <w:rPr>
          <w:b/>
        </w:rPr>
        <w:t>Beskrivelse</w:t>
      </w:r>
      <w:r>
        <w:t>: Mikael, Bård og Henrik fikk problemer med å kommunisere med EV3 brikken. Vi prøvde å reinstallere drivere, kommunisere over Bluetooth og skifte IP-adresse. Lærerstudentene klarte heller ikke å finne en løsning på dette med det første. For å ikke kaste bort all tiden vår på dette, bestemte vi oss for å bruke William sin PC for kommunikasjon, siden han var den eneste som fikk kontakt med EV3 brikken.</w:t>
      </w:r>
    </w:p>
    <w:p w:rsidR="005B2045" w:rsidRDefault="005B2045" w:rsidP="007021DE"/>
    <w:p w:rsidR="005B2045" w:rsidRPr="005B2045" w:rsidRDefault="005B5186" w:rsidP="005B2045">
      <w:pPr>
        <w:ind w:left="720" w:hanging="720"/>
        <w:rPr>
          <w:u w:val="single"/>
        </w:rPr>
      </w:pPr>
      <w:r>
        <w:rPr>
          <w:u w:val="single"/>
        </w:rPr>
        <w:t>Sensor justering</w:t>
      </w:r>
    </w:p>
    <w:p w:rsidR="005B2045" w:rsidRDefault="005B2045" w:rsidP="005B2045">
      <w:r w:rsidRPr="005B2045">
        <w:rPr>
          <w:b/>
        </w:rPr>
        <w:t>Problem</w:t>
      </w:r>
      <w:r>
        <w:t>:</w:t>
      </w:r>
      <w:r w:rsidR="005B5186">
        <w:t xml:space="preserve"> Få stilt inn sensorene slik at de reagerer på svart.</w:t>
      </w:r>
      <w:r>
        <w:t xml:space="preserve">  </w:t>
      </w:r>
    </w:p>
    <w:p w:rsidR="005B2045" w:rsidRDefault="005B2045" w:rsidP="005B2045">
      <w:r w:rsidRPr="005B2045">
        <w:rPr>
          <w:b/>
        </w:rPr>
        <w:t>Løsning</w:t>
      </w:r>
      <w:r>
        <w:t>:</w:t>
      </w:r>
      <w:r w:rsidR="005B5186">
        <w:t xml:space="preserve"> Bruke den innebygde «</w:t>
      </w:r>
      <w:proofErr w:type="spellStart"/>
      <w:r w:rsidR="005B5186">
        <w:t>tools</w:t>
      </w:r>
      <w:proofErr w:type="spellEnd"/>
      <w:r w:rsidR="005B5186">
        <w:t xml:space="preserve">» </w:t>
      </w:r>
      <w:r w:rsidR="00235E6D">
        <w:t>funksjonen</w:t>
      </w:r>
      <w:r w:rsidR="005B5186">
        <w:t xml:space="preserve"> på </w:t>
      </w:r>
      <w:proofErr w:type="spellStart"/>
      <w:r w:rsidR="005B5186">
        <w:t>lego</w:t>
      </w:r>
      <w:proofErr w:type="spellEnd"/>
      <w:r w:rsidR="005B5186">
        <w:t xml:space="preserve"> brikken for å sjekke verdi til sensorene. </w:t>
      </w:r>
    </w:p>
    <w:p w:rsidR="005B2045" w:rsidRDefault="005B2045" w:rsidP="005B2045">
      <w:r w:rsidRPr="005B2045">
        <w:rPr>
          <w:b/>
        </w:rPr>
        <w:t>Beskrivelse</w:t>
      </w:r>
      <w:r>
        <w:t xml:space="preserve">: </w:t>
      </w:r>
      <w:r w:rsidR="005B5186">
        <w:t>Vi fikk problemer med at sensorene ikke reagerte på svar med våre verdier. Derfor måtte vi bruke sensortesting i «</w:t>
      </w:r>
      <w:proofErr w:type="spellStart"/>
      <w:r w:rsidR="005B5186">
        <w:t>tools</w:t>
      </w:r>
      <w:proofErr w:type="spellEnd"/>
      <w:r w:rsidR="005B5186">
        <w:t xml:space="preserve">» for å få ut verdiene som tilsvarer svart på underlaget. </w:t>
      </w:r>
    </w:p>
    <w:p w:rsidR="00235E6D" w:rsidRDefault="00235E6D" w:rsidP="005B2045"/>
    <w:p w:rsidR="00235E6D" w:rsidRPr="005B2045" w:rsidRDefault="00235E6D" w:rsidP="00235E6D">
      <w:pPr>
        <w:ind w:left="720" w:hanging="720"/>
        <w:rPr>
          <w:u w:val="single"/>
        </w:rPr>
      </w:pPr>
      <w:r>
        <w:rPr>
          <w:u w:val="single"/>
        </w:rPr>
        <w:t>Holde seg på den svarte linjen</w:t>
      </w:r>
    </w:p>
    <w:p w:rsidR="00235E6D" w:rsidRDefault="00235E6D" w:rsidP="00235E6D">
      <w:r w:rsidRPr="005B2045">
        <w:rPr>
          <w:b/>
        </w:rPr>
        <w:t>Problem</w:t>
      </w:r>
      <w:r>
        <w:t xml:space="preserve">: Få lego-roboten til å holde seg på den svarte linjen med svinger. </w:t>
      </w:r>
    </w:p>
    <w:p w:rsidR="00235E6D" w:rsidRDefault="00235E6D" w:rsidP="00235E6D">
      <w:r w:rsidRPr="005B2045">
        <w:rPr>
          <w:b/>
        </w:rPr>
        <w:t>Løsning</w:t>
      </w:r>
      <w:r>
        <w:t xml:space="preserve">: Bruke tre sensorer og programmere en logisk løsning.  </w:t>
      </w:r>
    </w:p>
    <w:p w:rsidR="00DF043C" w:rsidRDefault="00235E6D" w:rsidP="00235E6D">
      <w:r w:rsidRPr="005B2045">
        <w:rPr>
          <w:b/>
        </w:rPr>
        <w:t>Beskrivelse</w:t>
      </w:r>
      <w:r>
        <w:t>:</w:t>
      </w:r>
      <w:r w:rsidR="00DF043C">
        <w:t xml:space="preserve"> For å få lego-roboten til å holde seg på den svarte linjen brukte vi 3 forskjellige sensorer, en i midten med en på hver side. Med dette kan vi bruke de to sensorene på siden til å sjekke om roboten er ute av kurs, og justere til den i midten ser den svarte linjen. </w:t>
      </w:r>
    </w:p>
    <w:p w:rsidR="00235E6D" w:rsidRPr="00235E6D" w:rsidRDefault="00235E6D" w:rsidP="005B2045"/>
    <w:p w:rsidR="005B2045" w:rsidRDefault="005B2045" w:rsidP="007021DE"/>
    <w:p w:rsidR="00F47146" w:rsidRDefault="00F47146" w:rsidP="007021DE"/>
    <w:p w:rsidR="00F47146" w:rsidRDefault="00F47146" w:rsidP="00F47146">
      <w:pPr>
        <w:pStyle w:val="Overskrift1"/>
      </w:pPr>
      <w:bookmarkStart w:id="3" w:name="_Toc525721075"/>
      <w:r>
        <w:lastRenderedPageBreak/>
        <w:t>Del 3. Klassediagram for egenutviklet kode</w:t>
      </w:r>
      <w:bookmarkEnd w:id="3"/>
    </w:p>
    <w:p w:rsidR="00F47146" w:rsidRDefault="00F47146" w:rsidP="00F47146"/>
    <w:p w:rsidR="00F47146" w:rsidRPr="00F47146" w:rsidRDefault="00F47146" w:rsidP="00F47146">
      <w:pPr>
        <w:rPr>
          <w:u w:val="single"/>
        </w:rPr>
      </w:pPr>
      <w:r w:rsidRPr="00F47146">
        <w:rPr>
          <w:u w:val="single"/>
        </w:rPr>
        <w:t>Beskrivelse på virkemåte for kode:</w:t>
      </w:r>
    </w:p>
    <w:p w:rsidR="00F47146" w:rsidRDefault="0057194D" w:rsidP="00F47146">
      <w:r>
        <w:t xml:space="preserve">For å gjøre logikken i koden enklere lagde vi en klasse med metoder som vi brukte i en annen klasse. Metodene i denne klassen inneholder metoder som vi fikk bruk for under prosjektet. Det var enklere for oss å lage en metode med en del kode, også bruke kun en enkel metode i «hovedfilen». Ved å gjøre dette gir koden mer mening og det er enklere for oss å implementere ønsket virkemåte. </w:t>
      </w:r>
    </w:p>
    <w:p w:rsidR="00F47146" w:rsidRDefault="00F47146" w:rsidP="00F47146">
      <w:r>
        <w:t>KLASSEDIAGRAM</w:t>
      </w:r>
    </w:p>
    <w:tbl>
      <w:tblPr>
        <w:tblW w:w="380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03"/>
      </w:tblGrid>
      <w:tr w:rsidR="00B05A62" w:rsidRPr="00B05A62" w:rsidTr="00B05A62">
        <w:trPr>
          <w:trHeight w:val="232"/>
        </w:trPr>
        <w:tc>
          <w:tcPr>
            <w:tcW w:w="38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B05A62" w:rsidRPr="00B05A62" w:rsidRDefault="00B05A62" w:rsidP="00B05A62">
            <w:pPr>
              <w:spacing w:before="0" w:after="0" w:afterAutospacing="1" w:line="240" w:lineRule="auto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  <w:lang w:eastAsia="nb-NO"/>
              </w:rPr>
            </w:pPr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Legobil</w:t>
            </w:r>
            <w:r w:rsidRPr="00B05A62">
              <w:rPr>
                <w:rFonts w:ascii="Times New Roman" w:eastAsia="Times New Roman" w:hAnsi="Times New Roman" w:cs="Times New Roman"/>
                <w:color w:val="auto"/>
                <w:lang w:eastAsia="nb-NO"/>
              </w:rPr>
              <w:t> </w:t>
            </w:r>
          </w:p>
        </w:tc>
      </w:tr>
      <w:tr w:rsidR="00B05A62" w:rsidRPr="00B05A62" w:rsidTr="00B05A62">
        <w:trPr>
          <w:trHeight w:val="6307"/>
        </w:trPr>
        <w:tc>
          <w:tcPr>
            <w:tcW w:w="3803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B05A62" w:rsidRPr="00B05A62" w:rsidRDefault="00B05A62" w:rsidP="00B05A62">
            <w:pPr>
              <w:spacing w:before="0" w:after="0" w:afterAutospacing="1" w:line="240" w:lineRule="auto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  <w:lang w:val="en-US" w:eastAsia="nb-NO"/>
              </w:rPr>
            </w:pPr>
            <w:r w:rsidRPr="00B05A62">
              <w:rPr>
                <w:rFonts w:ascii="Times New Roman" w:eastAsia="Times New Roman" w:hAnsi="Times New Roman" w:cs="Times New Roman"/>
                <w:color w:val="4D322D"/>
                <w:lang w:val="en-US" w:eastAsia="nb-NO"/>
              </w:rPr>
              <w:t>- Brick brick</w:t>
            </w:r>
            <w:r w:rsidRPr="00B05A62">
              <w:rPr>
                <w:rFonts w:ascii="Times New Roman" w:eastAsia="Times New Roman" w:hAnsi="Times New Roman" w:cs="Times New Roman"/>
                <w:color w:val="auto"/>
                <w:lang w:val="en-US" w:eastAsia="nb-NO"/>
              </w:rPr>
              <w:t> </w:t>
            </w:r>
          </w:p>
          <w:p w:rsidR="00B05A62" w:rsidRPr="00B05A62" w:rsidRDefault="00B05A62" w:rsidP="00B05A62">
            <w:pPr>
              <w:spacing w:before="0" w:after="0" w:afterAutospacing="1" w:line="240" w:lineRule="auto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  <w:lang w:val="en-US" w:eastAsia="nb-NO"/>
              </w:rPr>
            </w:pPr>
            <w:r w:rsidRPr="00B05A62">
              <w:rPr>
                <w:rFonts w:ascii="Times New Roman" w:eastAsia="Times New Roman" w:hAnsi="Times New Roman" w:cs="Times New Roman"/>
                <w:color w:val="4D322D"/>
                <w:lang w:val="en-US" w:eastAsia="nb-NO"/>
              </w:rPr>
              <w:t>- Port s1</w:t>
            </w:r>
            <w:r w:rsidRPr="00B05A62">
              <w:rPr>
                <w:rFonts w:ascii="Times New Roman" w:eastAsia="Times New Roman" w:hAnsi="Times New Roman" w:cs="Times New Roman"/>
                <w:color w:val="auto"/>
                <w:lang w:val="en-US" w:eastAsia="nb-NO"/>
              </w:rPr>
              <w:t> </w:t>
            </w:r>
          </w:p>
          <w:p w:rsidR="00B05A62" w:rsidRPr="00B05A62" w:rsidRDefault="00B05A62" w:rsidP="00B05A62">
            <w:pPr>
              <w:spacing w:before="0" w:after="0" w:afterAutospacing="1" w:line="240" w:lineRule="auto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  <w:lang w:val="en-US" w:eastAsia="nb-NO"/>
              </w:rPr>
            </w:pPr>
            <w:r w:rsidRPr="00B05A62">
              <w:rPr>
                <w:rFonts w:ascii="Times New Roman" w:eastAsia="Times New Roman" w:hAnsi="Times New Roman" w:cs="Times New Roman"/>
                <w:color w:val="4D322D"/>
                <w:lang w:val="en-US" w:eastAsia="nb-NO"/>
              </w:rPr>
              <w:t>- Port s1</w:t>
            </w:r>
            <w:r w:rsidRPr="00B05A62">
              <w:rPr>
                <w:rFonts w:ascii="Times New Roman" w:eastAsia="Times New Roman" w:hAnsi="Times New Roman" w:cs="Times New Roman"/>
                <w:color w:val="auto"/>
                <w:lang w:val="en-US" w:eastAsia="nb-NO"/>
              </w:rPr>
              <w:t> </w:t>
            </w:r>
          </w:p>
          <w:p w:rsidR="00B05A62" w:rsidRPr="00B05A62" w:rsidRDefault="00B05A62" w:rsidP="00B05A62">
            <w:pPr>
              <w:spacing w:before="0" w:after="0" w:afterAutospacing="1" w:line="240" w:lineRule="auto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  <w:lang w:eastAsia="nb-NO"/>
              </w:rPr>
            </w:pPr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- Port s3</w:t>
            </w:r>
            <w:r w:rsidRPr="00B05A62">
              <w:rPr>
                <w:rFonts w:ascii="Times New Roman" w:eastAsia="Times New Roman" w:hAnsi="Times New Roman" w:cs="Times New Roman"/>
                <w:color w:val="auto"/>
                <w:lang w:eastAsia="nb-NO"/>
              </w:rPr>
              <w:t> </w:t>
            </w:r>
          </w:p>
          <w:p w:rsidR="00B05A62" w:rsidRPr="00B05A62" w:rsidRDefault="00B05A62" w:rsidP="00B05A62">
            <w:pPr>
              <w:spacing w:before="0" w:after="0" w:afterAutospacing="1" w:line="240" w:lineRule="auto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  <w:lang w:eastAsia="nb-NO"/>
              </w:rPr>
            </w:pPr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- </w:t>
            </w:r>
            <w:proofErr w:type="spellStart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NXTLightSensor</w:t>
            </w:r>
            <w:proofErr w:type="spellEnd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 </w:t>
            </w:r>
            <w:proofErr w:type="spellStart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lysSensorVenstre</w:t>
            </w:r>
            <w:proofErr w:type="spellEnd"/>
            <w:r w:rsidRPr="00B05A62">
              <w:rPr>
                <w:rFonts w:ascii="Times New Roman" w:eastAsia="Times New Roman" w:hAnsi="Times New Roman" w:cs="Times New Roman"/>
                <w:color w:val="auto"/>
                <w:lang w:eastAsia="nb-NO"/>
              </w:rPr>
              <w:t> </w:t>
            </w:r>
          </w:p>
          <w:p w:rsidR="00B05A62" w:rsidRPr="00B05A62" w:rsidRDefault="00B05A62" w:rsidP="00B05A62">
            <w:pPr>
              <w:spacing w:before="0" w:after="0" w:afterAutospacing="1" w:line="240" w:lineRule="auto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  <w:lang w:eastAsia="nb-NO"/>
              </w:rPr>
            </w:pPr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- </w:t>
            </w:r>
            <w:proofErr w:type="spellStart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SampleProvider</w:t>
            </w:r>
            <w:proofErr w:type="spellEnd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 </w:t>
            </w:r>
            <w:proofErr w:type="spellStart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lysLeserVenstre</w:t>
            </w:r>
            <w:proofErr w:type="spellEnd"/>
            <w:r w:rsidRPr="00B05A62">
              <w:rPr>
                <w:rFonts w:ascii="Times New Roman" w:eastAsia="Times New Roman" w:hAnsi="Times New Roman" w:cs="Times New Roman"/>
                <w:color w:val="auto"/>
                <w:lang w:eastAsia="nb-NO"/>
              </w:rPr>
              <w:t> </w:t>
            </w:r>
          </w:p>
          <w:p w:rsidR="00B05A62" w:rsidRPr="00B05A62" w:rsidRDefault="00B05A62" w:rsidP="00B05A62">
            <w:pPr>
              <w:spacing w:before="0" w:after="0" w:afterAutospacing="1" w:line="240" w:lineRule="auto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  <w:lang w:eastAsia="nb-NO"/>
              </w:rPr>
            </w:pPr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 xml:space="preserve">- </w:t>
            </w:r>
            <w:proofErr w:type="gramStart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float[</w:t>
            </w:r>
            <w:proofErr w:type="gramEnd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] </w:t>
            </w:r>
            <w:proofErr w:type="spellStart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lysSampleVenstre</w:t>
            </w:r>
            <w:proofErr w:type="spellEnd"/>
            <w:r w:rsidRPr="00B05A62">
              <w:rPr>
                <w:rFonts w:ascii="Times New Roman" w:eastAsia="Times New Roman" w:hAnsi="Times New Roman" w:cs="Times New Roman"/>
                <w:color w:val="auto"/>
                <w:lang w:eastAsia="nb-NO"/>
              </w:rPr>
              <w:t> </w:t>
            </w:r>
          </w:p>
          <w:p w:rsidR="00B05A62" w:rsidRPr="00B05A62" w:rsidRDefault="00B05A62" w:rsidP="00B05A62">
            <w:pPr>
              <w:spacing w:before="0" w:after="0" w:afterAutospacing="1" w:line="240" w:lineRule="auto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  <w:lang w:eastAsia="nb-NO"/>
              </w:rPr>
            </w:pPr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- EV3ColorSensor </w:t>
            </w:r>
            <w:proofErr w:type="spellStart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fargeSensorMidten</w:t>
            </w:r>
            <w:proofErr w:type="spellEnd"/>
            <w:r w:rsidRPr="00B05A62">
              <w:rPr>
                <w:rFonts w:ascii="Times New Roman" w:eastAsia="Times New Roman" w:hAnsi="Times New Roman" w:cs="Times New Roman"/>
                <w:color w:val="auto"/>
                <w:lang w:eastAsia="nb-NO"/>
              </w:rPr>
              <w:t> </w:t>
            </w:r>
          </w:p>
          <w:p w:rsidR="00B05A62" w:rsidRPr="00B05A62" w:rsidRDefault="00B05A62" w:rsidP="00B05A62">
            <w:pPr>
              <w:spacing w:before="0" w:after="0" w:afterAutospacing="1" w:line="240" w:lineRule="auto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  <w:lang w:eastAsia="nb-NO"/>
              </w:rPr>
            </w:pPr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- </w:t>
            </w:r>
            <w:proofErr w:type="spellStart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SampleProvider</w:t>
            </w:r>
            <w:proofErr w:type="spellEnd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 </w:t>
            </w:r>
            <w:proofErr w:type="spellStart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fargeLeserMidten</w:t>
            </w:r>
            <w:proofErr w:type="spellEnd"/>
            <w:r w:rsidRPr="00B05A62">
              <w:rPr>
                <w:rFonts w:ascii="Times New Roman" w:eastAsia="Times New Roman" w:hAnsi="Times New Roman" w:cs="Times New Roman"/>
                <w:color w:val="auto"/>
                <w:lang w:eastAsia="nb-NO"/>
              </w:rPr>
              <w:t> </w:t>
            </w:r>
          </w:p>
          <w:p w:rsidR="00B05A62" w:rsidRPr="00B05A62" w:rsidRDefault="00B05A62" w:rsidP="00B05A62">
            <w:pPr>
              <w:spacing w:before="0" w:after="0" w:afterAutospacing="1" w:line="240" w:lineRule="auto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  <w:lang w:eastAsia="nb-NO"/>
              </w:rPr>
            </w:pPr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- </w:t>
            </w:r>
            <w:proofErr w:type="gramStart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float[</w:t>
            </w:r>
            <w:proofErr w:type="gramEnd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] </w:t>
            </w:r>
            <w:proofErr w:type="spellStart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fargeSampleMidten</w:t>
            </w:r>
            <w:proofErr w:type="spellEnd"/>
            <w:r w:rsidRPr="00B05A62">
              <w:rPr>
                <w:rFonts w:ascii="Times New Roman" w:eastAsia="Times New Roman" w:hAnsi="Times New Roman" w:cs="Times New Roman"/>
                <w:color w:val="auto"/>
                <w:lang w:eastAsia="nb-NO"/>
              </w:rPr>
              <w:t> </w:t>
            </w:r>
          </w:p>
          <w:p w:rsidR="00B05A62" w:rsidRPr="00B05A62" w:rsidRDefault="00B05A62" w:rsidP="00B05A62">
            <w:pPr>
              <w:spacing w:before="0" w:after="0" w:afterAutospacing="1" w:line="240" w:lineRule="auto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  <w:lang w:eastAsia="nb-NO"/>
              </w:rPr>
            </w:pPr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- </w:t>
            </w:r>
            <w:proofErr w:type="spellStart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NXTLightSensor</w:t>
            </w:r>
            <w:proofErr w:type="spellEnd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 </w:t>
            </w:r>
            <w:proofErr w:type="spellStart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lysSensorHøyre</w:t>
            </w:r>
            <w:proofErr w:type="spellEnd"/>
            <w:r w:rsidRPr="00B05A62">
              <w:rPr>
                <w:rFonts w:ascii="Times New Roman" w:eastAsia="Times New Roman" w:hAnsi="Times New Roman" w:cs="Times New Roman"/>
                <w:color w:val="auto"/>
                <w:lang w:eastAsia="nb-NO"/>
              </w:rPr>
              <w:t> </w:t>
            </w:r>
          </w:p>
          <w:p w:rsidR="00B05A62" w:rsidRPr="00B05A62" w:rsidRDefault="00B05A62" w:rsidP="00B05A62">
            <w:pPr>
              <w:spacing w:before="0" w:after="0" w:afterAutospacing="1" w:line="240" w:lineRule="auto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  <w:lang w:eastAsia="nb-NO"/>
              </w:rPr>
            </w:pPr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- </w:t>
            </w:r>
            <w:proofErr w:type="spellStart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SampleProvider</w:t>
            </w:r>
            <w:proofErr w:type="spellEnd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 </w:t>
            </w:r>
            <w:proofErr w:type="spellStart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lysLeserHøyre</w:t>
            </w:r>
            <w:proofErr w:type="spellEnd"/>
            <w:r w:rsidRPr="00B05A62">
              <w:rPr>
                <w:rFonts w:ascii="Times New Roman" w:eastAsia="Times New Roman" w:hAnsi="Times New Roman" w:cs="Times New Roman"/>
                <w:color w:val="auto"/>
                <w:lang w:eastAsia="nb-NO"/>
              </w:rPr>
              <w:t> </w:t>
            </w:r>
          </w:p>
          <w:p w:rsidR="00B05A62" w:rsidRPr="00B05A62" w:rsidRDefault="00B05A62" w:rsidP="00B05A62">
            <w:pPr>
              <w:spacing w:before="0" w:after="0" w:afterAutospacing="1" w:line="240" w:lineRule="auto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  <w:lang w:eastAsia="nb-NO"/>
              </w:rPr>
            </w:pPr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- </w:t>
            </w:r>
            <w:proofErr w:type="gramStart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float[</w:t>
            </w:r>
            <w:proofErr w:type="gramEnd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] </w:t>
            </w:r>
            <w:proofErr w:type="spellStart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lysSampleHøyre</w:t>
            </w:r>
            <w:proofErr w:type="spellEnd"/>
            <w:r w:rsidRPr="00B05A62">
              <w:rPr>
                <w:rFonts w:ascii="Times New Roman" w:eastAsia="Times New Roman" w:hAnsi="Times New Roman" w:cs="Times New Roman"/>
                <w:color w:val="auto"/>
                <w:lang w:eastAsia="nb-NO"/>
              </w:rPr>
              <w:t> </w:t>
            </w:r>
          </w:p>
        </w:tc>
      </w:tr>
      <w:tr w:rsidR="00B05A62" w:rsidRPr="00B05A62" w:rsidTr="00B05A62">
        <w:trPr>
          <w:trHeight w:val="2758"/>
        </w:trPr>
        <w:tc>
          <w:tcPr>
            <w:tcW w:w="3803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B05A62" w:rsidRPr="00B05A62" w:rsidRDefault="00B05A62" w:rsidP="00B05A62">
            <w:pPr>
              <w:spacing w:before="0" w:after="0" w:afterAutospacing="1" w:line="240" w:lineRule="auto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  <w:lang w:eastAsia="nb-NO"/>
              </w:rPr>
            </w:pPr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+ </w:t>
            </w:r>
            <w:proofErr w:type="spellStart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void</w:t>
            </w:r>
            <w:proofErr w:type="spellEnd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 </w:t>
            </w:r>
            <w:proofErr w:type="spellStart"/>
            <w:proofErr w:type="gramStart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framoverUtenStopp</w:t>
            </w:r>
            <w:proofErr w:type="spellEnd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(</w:t>
            </w:r>
            <w:proofErr w:type="spellStart"/>
            <w:proofErr w:type="gramEnd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int</w:t>
            </w:r>
            <w:proofErr w:type="spellEnd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 fart)</w:t>
            </w:r>
            <w:r w:rsidRPr="00B05A62">
              <w:rPr>
                <w:rFonts w:ascii="Times New Roman" w:eastAsia="Times New Roman" w:hAnsi="Times New Roman" w:cs="Times New Roman"/>
                <w:color w:val="auto"/>
                <w:lang w:eastAsia="nb-NO"/>
              </w:rPr>
              <w:t> </w:t>
            </w:r>
          </w:p>
          <w:p w:rsidR="00B05A62" w:rsidRPr="00B05A62" w:rsidRDefault="00B05A62" w:rsidP="00B05A62">
            <w:pPr>
              <w:spacing w:before="0" w:after="0" w:afterAutospacing="1" w:line="240" w:lineRule="auto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  <w:lang w:eastAsia="nb-NO"/>
              </w:rPr>
            </w:pPr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+ </w:t>
            </w:r>
            <w:proofErr w:type="spellStart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void</w:t>
            </w:r>
            <w:proofErr w:type="spellEnd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 </w:t>
            </w:r>
            <w:proofErr w:type="spellStart"/>
            <w:proofErr w:type="gramStart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svingUtenStopp</w:t>
            </w:r>
            <w:proofErr w:type="spellEnd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(</w:t>
            </w:r>
            <w:proofErr w:type="spellStart"/>
            <w:proofErr w:type="gramEnd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String</w:t>
            </w:r>
            <w:proofErr w:type="spellEnd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 retning)</w:t>
            </w:r>
            <w:r w:rsidRPr="00B05A62">
              <w:rPr>
                <w:rFonts w:ascii="Times New Roman" w:eastAsia="Times New Roman" w:hAnsi="Times New Roman" w:cs="Times New Roman"/>
                <w:color w:val="auto"/>
                <w:lang w:eastAsia="nb-NO"/>
              </w:rPr>
              <w:t> </w:t>
            </w:r>
          </w:p>
          <w:p w:rsidR="00B05A62" w:rsidRPr="00B05A62" w:rsidRDefault="00B05A62" w:rsidP="00B05A62">
            <w:pPr>
              <w:spacing w:before="0" w:after="0" w:afterAutospacing="1" w:line="240" w:lineRule="auto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  <w:lang w:eastAsia="nb-NO"/>
              </w:rPr>
            </w:pPr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+ </w:t>
            </w:r>
            <w:proofErr w:type="spellStart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void</w:t>
            </w:r>
            <w:proofErr w:type="spellEnd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 </w:t>
            </w:r>
            <w:proofErr w:type="spellStart"/>
            <w:proofErr w:type="gramStart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stoppMotorer</w:t>
            </w:r>
            <w:proofErr w:type="spellEnd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(</w:t>
            </w:r>
            <w:proofErr w:type="gramEnd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)</w:t>
            </w:r>
            <w:r w:rsidRPr="00B05A62">
              <w:rPr>
                <w:rFonts w:ascii="Times New Roman" w:eastAsia="Times New Roman" w:hAnsi="Times New Roman" w:cs="Times New Roman"/>
                <w:color w:val="auto"/>
                <w:lang w:eastAsia="nb-NO"/>
              </w:rPr>
              <w:t> </w:t>
            </w:r>
          </w:p>
          <w:p w:rsidR="00B05A62" w:rsidRPr="00B05A62" w:rsidRDefault="00B05A62" w:rsidP="00B05A62">
            <w:pPr>
              <w:spacing w:before="0" w:after="0" w:afterAutospacing="1" w:line="240" w:lineRule="auto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  <w:lang w:eastAsia="nb-NO"/>
              </w:rPr>
            </w:pPr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 xml:space="preserve">+ </w:t>
            </w:r>
            <w:proofErr w:type="gramStart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double[</w:t>
            </w:r>
            <w:proofErr w:type="gramEnd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] </w:t>
            </w:r>
            <w:proofErr w:type="spellStart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lesFarge</w:t>
            </w:r>
            <w:proofErr w:type="spellEnd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()</w:t>
            </w:r>
            <w:r w:rsidRPr="00B05A62">
              <w:rPr>
                <w:rFonts w:ascii="Times New Roman" w:eastAsia="Times New Roman" w:hAnsi="Times New Roman" w:cs="Times New Roman"/>
                <w:color w:val="auto"/>
                <w:lang w:eastAsia="nb-NO"/>
              </w:rPr>
              <w:t> </w:t>
            </w:r>
          </w:p>
          <w:p w:rsidR="00B05A62" w:rsidRPr="00B05A62" w:rsidRDefault="00B05A62" w:rsidP="00B05A62">
            <w:pPr>
              <w:spacing w:before="0" w:after="0" w:afterAutospacing="1" w:line="240" w:lineRule="auto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  <w:lang w:eastAsia="nb-NO"/>
              </w:rPr>
            </w:pPr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+ </w:t>
            </w:r>
            <w:proofErr w:type="spellStart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void</w:t>
            </w:r>
            <w:proofErr w:type="spellEnd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 </w:t>
            </w:r>
            <w:proofErr w:type="spellStart"/>
            <w:proofErr w:type="gramStart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fartA</w:t>
            </w:r>
            <w:proofErr w:type="spellEnd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(</w:t>
            </w:r>
            <w:proofErr w:type="spellStart"/>
            <w:proofErr w:type="gramEnd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int</w:t>
            </w:r>
            <w:proofErr w:type="spellEnd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 fart)</w:t>
            </w:r>
            <w:r w:rsidRPr="00B05A62">
              <w:rPr>
                <w:rFonts w:ascii="Times New Roman" w:eastAsia="Times New Roman" w:hAnsi="Times New Roman" w:cs="Times New Roman"/>
                <w:color w:val="auto"/>
                <w:lang w:eastAsia="nb-NO"/>
              </w:rPr>
              <w:t> </w:t>
            </w:r>
          </w:p>
          <w:p w:rsidR="00B05A62" w:rsidRPr="00B05A62" w:rsidRDefault="00B05A62" w:rsidP="00B05A62">
            <w:pPr>
              <w:spacing w:before="0" w:after="0" w:afterAutospacing="1" w:line="240" w:lineRule="auto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  <w:lang w:eastAsia="nb-NO"/>
              </w:rPr>
            </w:pPr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+ </w:t>
            </w:r>
            <w:proofErr w:type="spellStart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void</w:t>
            </w:r>
            <w:proofErr w:type="spellEnd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 </w:t>
            </w:r>
            <w:proofErr w:type="spellStart"/>
            <w:proofErr w:type="gramStart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fartB</w:t>
            </w:r>
            <w:proofErr w:type="spellEnd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(</w:t>
            </w:r>
            <w:proofErr w:type="spellStart"/>
            <w:proofErr w:type="gramEnd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int</w:t>
            </w:r>
            <w:proofErr w:type="spellEnd"/>
            <w:r w:rsidRPr="00B05A62">
              <w:rPr>
                <w:rFonts w:ascii="Times New Roman" w:eastAsia="Times New Roman" w:hAnsi="Times New Roman" w:cs="Times New Roman"/>
                <w:color w:val="4D322D"/>
                <w:lang w:eastAsia="nb-NO"/>
              </w:rPr>
              <w:t> fart)</w:t>
            </w:r>
            <w:r w:rsidRPr="00B05A62">
              <w:rPr>
                <w:rFonts w:ascii="Times New Roman" w:eastAsia="Times New Roman" w:hAnsi="Times New Roman" w:cs="Times New Roman"/>
                <w:color w:val="auto"/>
                <w:lang w:eastAsia="nb-NO"/>
              </w:rPr>
              <w:t> </w:t>
            </w:r>
          </w:p>
        </w:tc>
      </w:tr>
    </w:tbl>
    <w:p w:rsidR="00F47146" w:rsidRDefault="00F47146" w:rsidP="00F47146">
      <w:pPr>
        <w:pStyle w:val="Overskrift1"/>
      </w:pPr>
      <w:bookmarkStart w:id="4" w:name="_Toc525721076"/>
      <w:r>
        <w:lastRenderedPageBreak/>
        <w:t>Del 4. Programkode i Java</w:t>
      </w:r>
      <w:bookmarkEnd w:id="4"/>
    </w:p>
    <w:p w:rsidR="00F47146" w:rsidRDefault="00F47146" w:rsidP="00F47146"/>
    <w:p w:rsidR="0057194D" w:rsidRDefault="0057194D" w:rsidP="00F47146"/>
    <w:p w:rsidR="00F47146" w:rsidRDefault="00F47146" w:rsidP="00F47146"/>
    <w:p w:rsidR="00F47146" w:rsidRDefault="00F47146" w:rsidP="00F47146"/>
    <w:p w:rsidR="00F47146" w:rsidRDefault="00F47146" w:rsidP="00F47146"/>
    <w:p w:rsidR="00F47146" w:rsidRDefault="00F47146" w:rsidP="00F47146"/>
    <w:p w:rsidR="00F47146" w:rsidRDefault="00F47146" w:rsidP="00F47146"/>
    <w:p w:rsidR="00F47146" w:rsidRDefault="00F47146" w:rsidP="00F47146"/>
    <w:p w:rsidR="00F47146" w:rsidRDefault="00F47146" w:rsidP="00F47146"/>
    <w:p w:rsidR="00F47146" w:rsidRDefault="00F47146" w:rsidP="00F47146"/>
    <w:p w:rsidR="00F47146" w:rsidRDefault="00F47146" w:rsidP="00F47146"/>
    <w:p w:rsidR="00F47146" w:rsidRDefault="00F47146" w:rsidP="00F47146"/>
    <w:p w:rsidR="00F47146" w:rsidRDefault="00F47146" w:rsidP="00F47146"/>
    <w:p w:rsidR="00F47146" w:rsidRDefault="00F47146" w:rsidP="00F47146"/>
    <w:p w:rsidR="00F47146" w:rsidRDefault="00F47146" w:rsidP="00F47146"/>
    <w:p w:rsidR="00F47146" w:rsidRDefault="00F47146" w:rsidP="00F47146"/>
    <w:p w:rsidR="00F47146" w:rsidRDefault="00F47146" w:rsidP="00F47146"/>
    <w:p w:rsidR="00F47146" w:rsidRDefault="00F47146" w:rsidP="00F47146"/>
    <w:p w:rsidR="00F47146" w:rsidRDefault="00F47146" w:rsidP="00F47146"/>
    <w:p w:rsidR="00F47146" w:rsidRDefault="00F47146" w:rsidP="00F47146"/>
    <w:p w:rsidR="00F47146" w:rsidRDefault="00F47146" w:rsidP="00F47146"/>
    <w:p w:rsidR="00F47146" w:rsidRDefault="00F47146" w:rsidP="00F47146"/>
    <w:p w:rsidR="00F47146" w:rsidRDefault="00F47146" w:rsidP="00F47146"/>
    <w:p w:rsidR="00F47146" w:rsidRDefault="00F47146" w:rsidP="00F47146"/>
    <w:p w:rsidR="00F47146" w:rsidRDefault="00F47146" w:rsidP="00F47146"/>
    <w:p w:rsidR="00F47146" w:rsidRDefault="00F47146" w:rsidP="00F47146"/>
    <w:p w:rsidR="00F47146" w:rsidRDefault="00F47146" w:rsidP="00F47146">
      <w:pPr>
        <w:pStyle w:val="Overskrift1"/>
      </w:pPr>
      <w:bookmarkStart w:id="5" w:name="_Toc525721077"/>
      <w:r>
        <w:lastRenderedPageBreak/>
        <w:t>Del 5. Oppsummering</w:t>
      </w:r>
      <w:bookmarkEnd w:id="5"/>
    </w:p>
    <w:p w:rsidR="00E74AA5" w:rsidRPr="00E74AA5" w:rsidRDefault="00E74AA5" w:rsidP="00E74AA5"/>
    <w:p w:rsidR="00E74AA5" w:rsidRDefault="00E74AA5" w:rsidP="00F47146">
      <w:r>
        <w:t xml:space="preserve">Prosjektet har vært lærerikt, men også utfordrende for teamet. Underveis dukket det opp flere problemer, flere av disse krevde at vi bygget om lego-roboten eller endret strukturen i koden. Vi løste disse problemene på en god måte ved å samarbeide og komme opp med smarte løsninger. </w:t>
      </w:r>
    </w:p>
    <w:p w:rsidR="00E74AA5" w:rsidRPr="00F47146" w:rsidRDefault="00E74AA5" w:rsidP="00F47146">
      <w:r>
        <w:t xml:space="preserve">Vi mener at det var dårlig med ressurser til prosjektet. Alle teamene hadde ulik fordeling av delene, noe som var utfordrende siden vi ofte manglet deler til løsninger vi ønsket å lage. </w:t>
      </w:r>
      <w:r w:rsidR="00060037">
        <w:t xml:space="preserve">I tillegg hadde vi mindre kabler enn sensorer og motorer vi hadde på roboten, men vi fikk ordnet ekstra kabler. </w:t>
      </w:r>
      <w:r>
        <w:t xml:space="preserve">Derimot så fungerte lego-roboten på en tilfredsstillende måte til slutt. </w:t>
      </w:r>
    </w:p>
    <w:p w:rsidR="00F47146" w:rsidRPr="00F47146" w:rsidRDefault="00F47146" w:rsidP="00F47146"/>
    <w:p w:rsidR="00F47146" w:rsidRPr="00F47146" w:rsidRDefault="00F47146" w:rsidP="00F47146"/>
    <w:p w:rsidR="005B2045" w:rsidRDefault="005B2045" w:rsidP="007021DE"/>
    <w:p w:rsidR="005B2045" w:rsidRPr="00CF0796" w:rsidRDefault="005B2045" w:rsidP="007021DE"/>
    <w:sectPr w:rsidR="005B2045" w:rsidRPr="00CF0796" w:rsidSect="00CF0796">
      <w:footerReference w:type="default" r:id="rId9"/>
      <w:pgSz w:w="11906" w:h="16838" w:code="9"/>
      <w:pgMar w:top="1440" w:right="1644" w:bottom="1440" w:left="1644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1AC3" w:rsidRDefault="00481AC3">
      <w:pPr>
        <w:spacing w:before="0" w:after="0" w:line="240" w:lineRule="auto"/>
      </w:pPr>
      <w:r>
        <w:separator/>
      </w:r>
    </w:p>
  </w:endnote>
  <w:endnote w:type="continuationSeparator" w:id="0">
    <w:p w:rsidR="00481AC3" w:rsidRDefault="00481AC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05A62" w:rsidRDefault="00B05A62">
    <w:pPr>
      <w:pStyle w:val="Bunntekst"/>
    </w:pPr>
    <w:r>
      <w:rPr>
        <w:lang w:bidi="nb-NO"/>
      </w:rPr>
      <w:t xml:space="preserve">SIDE </w:t>
    </w:r>
    <w:r>
      <w:rPr>
        <w:lang w:bidi="nb-NO"/>
      </w:rPr>
      <w:fldChar w:fldCharType="begin"/>
    </w:r>
    <w:r>
      <w:rPr>
        <w:lang w:bidi="nb-NO"/>
      </w:rPr>
      <w:instrText xml:space="preserve"> PAGE  \* Arabic  \* MERGEFORMAT </w:instrText>
    </w:r>
    <w:r>
      <w:rPr>
        <w:lang w:bidi="nb-NO"/>
      </w:rPr>
      <w:fldChar w:fldCharType="separate"/>
    </w:r>
    <w:r>
      <w:rPr>
        <w:noProof/>
        <w:lang w:bidi="nb-NO"/>
      </w:rPr>
      <w:t>1</w:t>
    </w:r>
    <w:r>
      <w:rPr>
        <w:lang w:bidi="nb-NO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1AC3" w:rsidRDefault="00481AC3">
      <w:pPr>
        <w:spacing w:before="0" w:after="0" w:line="240" w:lineRule="auto"/>
      </w:pPr>
      <w:r>
        <w:separator/>
      </w:r>
    </w:p>
  </w:footnote>
  <w:footnote w:type="continuationSeparator" w:id="0">
    <w:p w:rsidR="00481AC3" w:rsidRDefault="00481AC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Nummerertliste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Punktliste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8F5B63"/>
    <w:multiLevelType w:val="multilevel"/>
    <w:tmpl w:val="1CD6B866"/>
    <w:lvl w:ilvl="0">
      <w:start w:val="1"/>
      <w:numFmt w:val="upperRoman"/>
      <w:lvlText w:val="Artikkel %1."/>
      <w:lvlJc w:val="left"/>
      <w:pPr>
        <w:ind w:left="0" w:firstLine="0"/>
      </w:pPr>
    </w:lvl>
    <w:lvl w:ilvl="1">
      <w:start w:val="1"/>
      <w:numFmt w:val="decimalZero"/>
      <w:isLgl/>
      <w:lvlText w:val="Inndeling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A3440CC"/>
    <w:multiLevelType w:val="multilevel"/>
    <w:tmpl w:val="B5CE5722"/>
    <w:lvl w:ilvl="0">
      <w:start w:val="1"/>
      <w:numFmt w:val="upperRoman"/>
      <w:lvlText w:val="Artikkel %1."/>
      <w:lvlJc w:val="left"/>
      <w:pPr>
        <w:ind w:left="0" w:firstLine="0"/>
      </w:pPr>
    </w:lvl>
    <w:lvl w:ilvl="1">
      <w:start w:val="1"/>
      <w:numFmt w:val="decimalZero"/>
      <w:isLgl/>
      <w:lvlText w:val="Inndeling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5BC2713"/>
    <w:multiLevelType w:val="multilevel"/>
    <w:tmpl w:val="04090023"/>
    <w:lvl w:ilvl="0">
      <w:start w:val="1"/>
      <w:numFmt w:val="upperRoman"/>
      <w:lvlText w:val="Artikkel %1."/>
      <w:lvlJc w:val="left"/>
      <w:pPr>
        <w:ind w:left="0" w:firstLine="0"/>
      </w:pPr>
    </w:lvl>
    <w:lvl w:ilvl="1">
      <w:start w:val="1"/>
      <w:numFmt w:val="decimalZero"/>
      <w:isLgl/>
      <w:lvlText w:val="Inndeling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6BE0360C"/>
    <w:multiLevelType w:val="multilevel"/>
    <w:tmpl w:val="2E969558"/>
    <w:lvl w:ilvl="0">
      <w:start w:val="1"/>
      <w:numFmt w:val="upperRoman"/>
      <w:lvlText w:val="Artikkel %1."/>
      <w:lvlJc w:val="left"/>
      <w:pPr>
        <w:ind w:left="0" w:firstLine="0"/>
      </w:pPr>
    </w:lvl>
    <w:lvl w:ilvl="1">
      <w:start w:val="1"/>
      <w:numFmt w:val="decimalZero"/>
      <w:isLgl/>
      <w:lvlText w:val="Inndeling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1"/>
  </w:num>
  <w:num w:numId="8">
    <w:abstractNumId w:val="10"/>
  </w:num>
  <w:num w:numId="9">
    <w:abstractNumId w:val="13"/>
  </w:num>
  <w:num w:numId="10">
    <w:abstractNumId w:val="12"/>
  </w:num>
  <w:num w:numId="11">
    <w:abstractNumId w:val="15"/>
  </w:num>
  <w:num w:numId="12">
    <w:abstractNumId w:val="14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045"/>
    <w:rsid w:val="00060037"/>
    <w:rsid w:val="000748AA"/>
    <w:rsid w:val="000A2FA6"/>
    <w:rsid w:val="000F757E"/>
    <w:rsid w:val="001638F6"/>
    <w:rsid w:val="001A2000"/>
    <w:rsid w:val="00235E6D"/>
    <w:rsid w:val="00313A94"/>
    <w:rsid w:val="003209D6"/>
    <w:rsid w:val="00334A73"/>
    <w:rsid w:val="003422FF"/>
    <w:rsid w:val="00481AC3"/>
    <w:rsid w:val="004952C4"/>
    <w:rsid w:val="0057194D"/>
    <w:rsid w:val="005A1C5A"/>
    <w:rsid w:val="005B2045"/>
    <w:rsid w:val="005B5186"/>
    <w:rsid w:val="005E79D3"/>
    <w:rsid w:val="00690EFD"/>
    <w:rsid w:val="007021DE"/>
    <w:rsid w:val="00732607"/>
    <w:rsid w:val="00844483"/>
    <w:rsid w:val="00934F1C"/>
    <w:rsid w:val="009D2231"/>
    <w:rsid w:val="00A122DB"/>
    <w:rsid w:val="00AD165F"/>
    <w:rsid w:val="00B05A62"/>
    <w:rsid w:val="00B47B7A"/>
    <w:rsid w:val="00B646B8"/>
    <w:rsid w:val="00C80BD4"/>
    <w:rsid w:val="00CF0796"/>
    <w:rsid w:val="00CF3A42"/>
    <w:rsid w:val="00D5413C"/>
    <w:rsid w:val="00DC07A3"/>
    <w:rsid w:val="00DF043C"/>
    <w:rsid w:val="00E11B8A"/>
    <w:rsid w:val="00E74AA5"/>
    <w:rsid w:val="00F47146"/>
    <w:rsid w:val="00F677F9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23107B8"/>
  <w15:chartTrackingRefBased/>
  <w15:docId w15:val="{3B3EF952-555A-4CD9-B753-3865CAE34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nb-NO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D1504"/>
  </w:style>
  <w:style w:type="paragraph" w:styleId="Overskrift1">
    <w:name w:val="heading 1"/>
    <w:basedOn w:val="Normal"/>
    <w:next w:val="Normal"/>
    <w:link w:val="Overskrift1Tegn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Overskrift2">
    <w:name w:val="heading 2"/>
    <w:basedOn w:val="Normal"/>
    <w:next w:val="Normal"/>
    <w:link w:val="Overskrift2Tegn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Overskrift3">
    <w:name w:val="heading 3"/>
    <w:basedOn w:val="Normal"/>
    <w:next w:val="Normal"/>
    <w:link w:val="Overskrift3Tegn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Overskrift5">
    <w:name w:val="heading 5"/>
    <w:basedOn w:val="Normal"/>
    <w:next w:val="Normal"/>
    <w:link w:val="Overskrift5Tegn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Overskrift6">
    <w:name w:val="heading 6"/>
    <w:basedOn w:val="Normal"/>
    <w:next w:val="Normal"/>
    <w:link w:val="Overskrift6Tegn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Overskrift8">
    <w:name w:val="heading 8"/>
    <w:basedOn w:val="Normal"/>
    <w:next w:val="Normal"/>
    <w:link w:val="Overskrift8Tegn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Overskrift9">
    <w:name w:val="heading 9"/>
    <w:basedOn w:val="Normal"/>
    <w:next w:val="Normal"/>
    <w:link w:val="Overskrift9Tegn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Standardskriftforavsnitt">
    <w:name w:val="Default Paragraph Font"/>
    <w:uiPriority w:val="1"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table" w:styleId="Lysskyggelegging">
    <w:name w:val="Light Shading"/>
    <w:basedOn w:val="Vanligtabel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Kontaktinformasjon">
    <w:name w:val="Kontaktinformasjon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Overskrift1Tegn">
    <w:name w:val="Overskrift 1 Tegn"/>
    <w:basedOn w:val="Standardskriftforavsnitt"/>
    <w:link w:val="Overskrift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Overskrift2Tegn">
    <w:name w:val="Overskrift 2 Tegn"/>
    <w:basedOn w:val="Standardskriftforavsnitt"/>
    <w:link w:val="Overskrift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Overskrift3Tegn">
    <w:name w:val="Overskrift 3 Tegn"/>
    <w:basedOn w:val="Standardskriftforavsnitt"/>
    <w:link w:val="Overskrift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Overskrift5Tegn">
    <w:name w:val="Overskrift 5 Tegn"/>
    <w:basedOn w:val="Standardskriftforavsnitt"/>
    <w:link w:val="Overskrift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Overskrift6Tegn">
    <w:name w:val="Overskrift 6 Tegn"/>
    <w:basedOn w:val="Standardskriftforavsnitt"/>
    <w:link w:val="Overskrift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Punktliste">
    <w:name w:val="List Bullet"/>
    <w:basedOn w:val="Normal"/>
    <w:uiPriority w:val="7"/>
    <w:unhideWhenUsed/>
    <w:qFormat/>
    <w:pPr>
      <w:numPr>
        <w:numId w:val="5"/>
      </w:numPr>
    </w:pPr>
  </w:style>
  <w:style w:type="paragraph" w:styleId="Nummerertliste">
    <w:name w:val="List Number"/>
    <w:basedOn w:val="Normal"/>
    <w:uiPriority w:val="5"/>
    <w:unhideWhenUsed/>
    <w:qFormat/>
    <w:pPr>
      <w:numPr>
        <w:numId w:val="6"/>
      </w:numPr>
      <w:contextualSpacing/>
    </w:pPr>
  </w:style>
  <w:style w:type="paragraph" w:styleId="Tittel">
    <w:name w:val="Title"/>
    <w:basedOn w:val="Normal"/>
    <w:link w:val="TittelTegn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ittelTegn">
    <w:name w:val="Tittel Tegn"/>
    <w:basedOn w:val="Standardskriftforavsnitt"/>
    <w:link w:val="Tittel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Undertittel">
    <w:name w:val="Subtitle"/>
    <w:basedOn w:val="Normal"/>
    <w:link w:val="UndertittelTegn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UndertittelTegn">
    <w:name w:val="Undertittel Tegn"/>
    <w:basedOn w:val="Standardskriftforavsnitt"/>
    <w:link w:val="Undertittel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Bilde">
    <w:name w:val="Bilde"/>
    <w:basedOn w:val="Normal"/>
    <w:uiPriority w:val="1"/>
    <w:qFormat/>
    <w:rsid w:val="00D5413C"/>
    <w:pPr>
      <w:spacing w:before="2400" w:after="400"/>
      <w:jc w:val="center"/>
    </w:pPr>
  </w:style>
  <w:style w:type="paragraph" w:styleId="Bildetekst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Overskrift9Tegn">
    <w:name w:val="Overskrift 9 Tegn"/>
    <w:basedOn w:val="Standardskriftforavsnitt"/>
    <w:link w:val="Overskrift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Overskrift8Tegn">
    <w:name w:val="Overskrift 8 Tegn"/>
    <w:basedOn w:val="Standardskriftforavsnitt"/>
    <w:link w:val="Overskrift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Overskriftforinnholdsfortegnelse">
    <w:name w:val="TOC Heading"/>
    <w:basedOn w:val="Overskrift1"/>
    <w:next w:val="Normal"/>
    <w:uiPriority w:val="39"/>
    <w:unhideWhenUsed/>
    <w:qFormat/>
    <w:pPr>
      <w:spacing w:before="0"/>
      <w:outlineLvl w:val="9"/>
    </w:pPr>
  </w:style>
  <w:style w:type="paragraph" w:styleId="Bunntekst">
    <w:name w:val="footer"/>
    <w:basedOn w:val="Normal"/>
    <w:link w:val="BunntekstTegn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BunntekstTegn">
    <w:name w:val="Bunntekst Tegn"/>
    <w:basedOn w:val="Standardskriftforavsnitt"/>
    <w:link w:val="Bunntekst"/>
    <w:uiPriority w:val="99"/>
    <w:rsid w:val="003422FF"/>
    <w:rPr>
      <w:sz w:val="22"/>
      <w:szCs w:val="16"/>
    </w:rPr>
  </w:style>
  <w:style w:type="paragraph" w:styleId="INNH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INNH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INNH2">
    <w:name w:val="toc 2"/>
    <w:basedOn w:val="Normal"/>
    <w:next w:val="Normal"/>
    <w:autoRedefine/>
    <w:uiPriority w:val="39"/>
    <w:semiHidden/>
    <w:unhideWhenUsed/>
    <w:pPr>
      <w:spacing w:after="100"/>
      <w:ind w:left="200"/>
    </w:pPr>
  </w:style>
  <w:style w:type="paragraph" w:styleId="Bobletekst">
    <w:name w:val="Balloon Text"/>
    <w:basedOn w:val="Normal"/>
    <w:link w:val="BobletekstTegn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A122DB"/>
    <w:rPr>
      <w:rFonts w:ascii="Tahoma" w:hAnsi="Tahoma" w:cs="Tahoma"/>
      <w:szCs w:val="16"/>
    </w:rPr>
  </w:style>
  <w:style w:type="paragraph" w:styleId="Bibliografi">
    <w:name w:val="Bibliography"/>
    <w:basedOn w:val="Normal"/>
    <w:next w:val="Normal"/>
    <w:uiPriority w:val="39"/>
    <w:semiHidden/>
    <w:unhideWhenUsed/>
  </w:style>
  <w:style w:type="paragraph" w:styleId="Brdtekst3">
    <w:name w:val="Body Text 3"/>
    <w:basedOn w:val="Normal"/>
    <w:link w:val="Brdtekst3Tegn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Rapporttabell">
    <w:name w:val="Rapporttabell"/>
    <w:basedOn w:val="Vanligtabell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ellrutenett">
    <w:name w:val="Table Grid"/>
    <w:basedOn w:val="Vanligtabel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pptekst">
    <w:name w:val="header"/>
    <w:basedOn w:val="Normal"/>
    <w:link w:val="TopptekstTegn"/>
    <w:uiPriority w:val="99"/>
    <w:unhideWhenUsed/>
    <w:rsid w:val="001A2000"/>
    <w:pPr>
      <w:spacing w:before="0"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1A2000"/>
  </w:style>
  <w:style w:type="character" w:customStyle="1" w:styleId="Brdtekst3Tegn">
    <w:name w:val="Brødtekst 3 Tegn"/>
    <w:basedOn w:val="Standardskriftforavsnitt"/>
    <w:link w:val="Brdtekst3"/>
    <w:uiPriority w:val="99"/>
    <w:semiHidden/>
    <w:rsid w:val="00A122DB"/>
    <w:rPr>
      <w:szCs w:val="16"/>
    </w:rPr>
  </w:style>
  <w:style w:type="character" w:styleId="Merknadsreferanse">
    <w:name w:val="annotation reference"/>
    <w:basedOn w:val="Standardskriftforavsnitt"/>
    <w:uiPriority w:val="99"/>
    <w:semiHidden/>
    <w:unhideWhenUsed/>
    <w:rsid w:val="00A122DB"/>
    <w:rPr>
      <w:sz w:val="22"/>
      <w:szCs w:val="16"/>
    </w:rPr>
  </w:style>
  <w:style w:type="paragraph" w:styleId="Brdtekstinnrykk3">
    <w:name w:val="Body Text Indent 3"/>
    <w:basedOn w:val="Normal"/>
    <w:link w:val="Brdtekstinnrykk3Tegn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Brdtekstinnrykk3Tegn">
    <w:name w:val="Brødtekstinnrykk 3 Tegn"/>
    <w:basedOn w:val="Standardskriftforavsnitt"/>
    <w:link w:val="Brdtekstinnrykk3"/>
    <w:uiPriority w:val="99"/>
    <w:semiHidden/>
    <w:rsid w:val="00A122DB"/>
    <w:rPr>
      <w:szCs w:val="16"/>
    </w:rPr>
  </w:style>
  <w:style w:type="paragraph" w:styleId="Merknadstekst">
    <w:name w:val="annotation text"/>
    <w:basedOn w:val="Normal"/>
    <w:link w:val="MerknadstekstTegn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MerknadstekstTegn">
    <w:name w:val="Merknadstekst Tegn"/>
    <w:basedOn w:val="Standardskriftforavsnitt"/>
    <w:link w:val="Merknadstekst"/>
    <w:uiPriority w:val="99"/>
    <w:semiHidden/>
    <w:rsid w:val="00A122DB"/>
    <w:rPr>
      <w:szCs w:val="20"/>
    </w:rPr>
  </w:style>
  <w:style w:type="paragraph" w:styleId="Kommentaremne">
    <w:name w:val="annotation subject"/>
    <w:basedOn w:val="Merknadstekst"/>
    <w:next w:val="Merknadstekst"/>
    <w:link w:val="KommentaremneTegn"/>
    <w:uiPriority w:val="99"/>
    <w:semiHidden/>
    <w:unhideWhenUsed/>
    <w:rsid w:val="00A122DB"/>
    <w:rPr>
      <w:b/>
      <w:bCs/>
    </w:rPr>
  </w:style>
  <w:style w:type="character" w:customStyle="1" w:styleId="KommentaremneTegn">
    <w:name w:val="Kommentaremne Tegn"/>
    <w:basedOn w:val="MerknadstekstTegn"/>
    <w:link w:val="Kommentaremne"/>
    <w:uiPriority w:val="99"/>
    <w:semiHidden/>
    <w:rsid w:val="00A122DB"/>
    <w:rPr>
      <w:b/>
      <w:bCs/>
      <w:szCs w:val="20"/>
    </w:rPr>
  </w:style>
  <w:style w:type="paragraph" w:styleId="Dokumentkart">
    <w:name w:val="Document Map"/>
    <w:basedOn w:val="Normal"/>
    <w:link w:val="DokumentkartTegn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kumentkartTegn">
    <w:name w:val="Dokumentkart Tegn"/>
    <w:basedOn w:val="Standardskriftforavsnitt"/>
    <w:link w:val="Dokumentkart"/>
    <w:uiPriority w:val="99"/>
    <w:semiHidden/>
    <w:rsid w:val="00A122DB"/>
    <w:rPr>
      <w:rFonts w:ascii="Segoe UI" w:hAnsi="Segoe UI" w:cs="Segoe UI"/>
      <w:szCs w:val="16"/>
    </w:rPr>
  </w:style>
  <w:style w:type="paragraph" w:styleId="Sluttnotetekst">
    <w:name w:val="endnote text"/>
    <w:basedOn w:val="Normal"/>
    <w:link w:val="SluttnotetekstTegn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SluttnotetekstTegn">
    <w:name w:val="Sluttnotetekst Tegn"/>
    <w:basedOn w:val="Standardskriftforavsnitt"/>
    <w:link w:val="Sluttnotetekst"/>
    <w:uiPriority w:val="99"/>
    <w:semiHidden/>
    <w:rsid w:val="00A122DB"/>
    <w:rPr>
      <w:szCs w:val="20"/>
    </w:rPr>
  </w:style>
  <w:style w:type="paragraph" w:styleId="Avsenderadresse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tnotetekst">
    <w:name w:val="footnote text"/>
    <w:basedOn w:val="Normal"/>
    <w:link w:val="FotnotetekstTegn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FotnotetekstTegn">
    <w:name w:val="Fotnotetekst Tegn"/>
    <w:basedOn w:val="Standardskriftforavsnitt"/>
    <w:link w:val="Fotnotetekst"/>
    <w:uiPriority w:val="99"/>
    <w:semiHidden/>
    <w:rsid w:val="00A122DB"/>
    <w:rPr>
      <w:szCs w:val="20"/>
    </w:rPr>
  </w:style>
  <w:style w:type="character" w:styleId="HTML-kode">
    <w:name w:val="HTML Code"/>
    <w:basedOn w:val="Standardskriftforavsnit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-forhndsformatert">
    <w:name w:val="HTML Preformatted"/>
    <w:basedOn w:val="Normal"/>
    <w:link w:val="HTML-forhndsformatertTegn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-forhndsformatertTegn">
    <w:name w:val="HTML-forhåndsformatert Tegn"/>
    <w:basedOn w:val="Standardskriftforavsnitt"/>
    <w:link w:val="HTML-forhndsformatert"/>
    <w:uiPriority w:val="99"/>
    <w:semiHidden/>
    <w:rsid w:val="00A122DB"/>
    <w:rPr>
      <w:rFonts w:ascii="Consolas" w:hAnsi="Consolas"/>
      <w:szCs w:val="20"/>
    </w:rPr>
  </w:style>
  <w:style w:type="character" w:styleId="HTML-tastatur">
    <w:name w:val="HTML Keyboard"/>
    <w:basedOn w:val="Standardskriftforavsnitt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-skrivemaskin">
    <w:name w:val="HTML Typewriter"/>
    <w:basedOn w:val="Standardskriftforavsnit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Makrotekst">
    <w:name w:val="macro"/>
    <w:link w:val="MakrotekstTegn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krotekstTegn">
    <w:name w:val="Makrotekst Tegn"/>
    <w:basedOn w:val="Standardskriftforavsnitt"/>
    <w:link w:val="Makrotekst"/>
    <w:uiPriority w:val="99"/>
    <w:semiHidden/>
    <w:rsid w:val="00A122DB"/>
    <w:rPr>
      <w:rFonts w:ascii="Consolas" w:hAnsi="Consolas"/>
      <w:szCs w:val="20"/>
    </w:rPr>
  </w:style>
  <w:style w:type="paragraph" w:styleId="Rentekst">
    <w:name w:val="Plain Text"/>
    <w:basedOn w:val="Normal"/>
    <w:link w:val="RentekstTegn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RentekstTegn">
    <w:name w:val="Ren tekst Tegn"/>
    <w:basedOn w:val="Standardskriftforavsnitt"/>
    <w:link w:val="Rentekst"/>
    <w:uiPriority w:val="99"/>
    <w:semiHidden/>
    <w:rsid w:val="00A122DB"/>
    <w:rPr>
      <w:rFonts w:ascii="Consolas" w:hAnsi="Consolas"/>
      <w:szCs w:val="21"/>
    </w:rPr>
  </w:style>
  <w:style w:type="character" w:styleId="Plassholdertekst">
    <w:name w:val="Placeholder Text"/>
    <w:basedOn w:val="Standardskriftforavsnitt"/>
    <w:uiPriority w:val="99"/>
    <w:semiHidden/>
    <w:rsid w:val="00A122DB"/>
    <w:rPr>
      <w:color w:val="595959" w:themeColor="text1" w:themeTint="A6"/>
    </w:rPr>
  </w:style>
  <w:style w:type="character" w:styleId="Hyperkobling">
    <w:name w:val="Hyperlink"/>
    <w:basedOn w:val="Standardskriftforavsnitt"/>
    <w:uiPriority w:val="99"/>
    <w:unhideWhenUsed/>
    <w:rsid w:val="00F47146"/>
    <w:rPr>
      <w:color w:val="993E21" w:themeColor="hyperlink"/>
      <w:u w:val="single"/>
    </w:rPr>
  </w:style>
  <w:style w:type="paragraph" w:customStyle="1" w:styleId="paragraph">
    <w:name w:val="paragraph"/>
    <w:basedOn w:val="Normal"/>
    <w:rsid w:val="00B05A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nb-NO"/>
    </w:rPr>
  </w:style>
  <w:style w:type="character" w:customStyle="1" w:styleId="normaltextrun">
    <w:name w:val="normaltextrun"/>
    <w:basedOn w:val="Standardskriftforavsnitt"/>
    <w:rsid w:val="00B05A62"/>
  </w:style>
  <w:style w:type="character" w:customStyle="1" w:styleId="eop">
    <w:name w:val="eop"/>
    <w:basedOn w:val="Standardskriftforavsnitt"/>
    <w:rsid w:val="00B05A62"/>
  </w:style>
  <w:style w:type="character" w:customStyle="1" w:styleId="spellingerror">
    <w:name w:val="spellingerror"/>
    <w:basedOn w:val="Standardskriftforavsnitt"/>
    <w:rsid w:val="00B05A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85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7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6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96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uker\AppData\Roaming\Microsoft\Templates\Studentrapport%20med%20forside.dotx" TargetMode="Externa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7A190D-8A45-46DC-AD01-0CCB66434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Studentrapport med forside</Template>
  <TotalTime>1065</TotalTime>
  <Pages>7</Pages>
  <Words>843</Words>
  <Characters>4470</Characters>
  <Application>Microsoft Office Word</Application>
  <DocSecurity>0</DocSecurity>
  <Lines>37</Lines>
  <Paragraphs>10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bruker</dc:creator>
  <cp:keywords/>
  <cp:lastModifiedBy>Mikael Kalstad</cp:lastModifiedBy>
  <cp:revision>5</cp:revision>
  <dcterms:created xsi:type="dcterms:W3CDTF">2018-09-26T07:59:00Z</dcterms:created>
  <dcterms:modified xsi:type="dcterms:W3CDTF">2018-10-03T08:09:00Z</dcterms:modified>
  <cp:version/>
</cp:coreProperties>
</file>